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40733" w14:textId="49326F63" w:rsidR="002147B1" w:rsidRDefault="002147B1" w:rsidP="002147B1">
      <w:proofErr w:type="spellStart"/>
      <w:r>
        <w:t>SecureCheck</w:t>
      </w:r>
      <w:proofErr w:type="spellEnd"/>
      <w:r>
        <w:t>: A Python-SQL Digital Ledger for Police Post Logs</w:t>
      </w:r>
    </w:p>
    <w:p w14:paraId="58E1CA6B" w14:textId="2D1B6F84" w:rsidR="002147B1" w:rsidRDefault="002147B1" w:rsidP="002147B1">
      <w:r>
        <w:t>1. Domain Introduction</w:t>
      </w:r>
    </w:p>
    <w:p w14:paraId="691F5498" w14:textId="77777777" w:rsidR="002147B1" w:rsidRDefault="002147B1" w:rsidP="002147B1">
      <w:r>
        <w:t xml:space="preserve">Traffic policing and inter-state check posts generate </w:t>
      </w:r>
      <w:proofErr w:type="gramStart"/>
      <w:r>
        <w:t>massive structured</w:t>
      </w:r>
      <w:proofErr w:type="gramEnd"/>
      <w:r>
        <w:t xml:space="preserve"> data on violations, driver behavior, and vehicle movement. Effective analysis of this data reveals high-risk profiles, drug trafficking patterns, and enforcement gaps. This project lies at the intersection of public safety, law enforcement intelligence, and real-time data analytics.</w:t>
      </w:r>
    </w:p>
    <w:p w14:paraId="71FD305F" w14:textId="77777777" w:rsidR="002147B1" w:rsidRDefault="002147B1" w:rsidP="002147B1"/>
    <w:p w14:paraId="19358E98" w14:textId="26628880" w:rsidR="002147B1" w:rsidRDefault="002147B1" w:rsidP="002147B1">
      <w:r>
        <w:t xml:space="preserve"> 2. Project Introduction</w:t>
      </w:r>
    </w:p>
    <w:p w14:paraId="36AC2E38" w14:textId="77777777" w:rsidR="002147B1" w:rsidRDefault="002147B1" w:rsidP="002147B1">
      <w:proofErr w:type="spellStart"/>
      <w:r>
        <w:t>SecureCheck</w:t>
      </w:r>
      <w:proofErr w:type="spellEnd"/>
      <w:r>
        <w:t xml:space="preserve"> is a full-stack police check post management system built using Python (VS Code), MySQL (localhost via </w:t>
      </w:r>
      <w:proofErr w:type="spellStart"/>
      <w:r>
        <w:t>DBeaver</w:t>
      </w:r>
      <w:proofErr w:type="spellEnd"/>
      <w:r>
        <w:t xml:space="preserve">), and </w:t>
      </w:r>
      <w:proofErr w:type="spellStart"/>
      <w:r>
        <w:t>Streamlit</w:t>
      </w:r>
      <w:proofErr w:type="spellEnd"/>
      <w:r>
        <w:t xml:space="preserve"> dashboard running on localhost:8501. It processes 65,000+ real-world traffic </w:t>
      </w:r>
      <w:proofErr w:type="gramStart"/>
      <w:r>
        <w:t>stop</w:t>
      </w:r>
      <w:proofErr w:type="gramEnd"/>
      <w:r>
        <w:t xml:space="preserve"> records with instant vehicle search, violation analytics, and automated risk flagging.</w:t>
      </w:r>
    </w:p>
    <w:p w14:paraId="0675DB63" w14:textId="77777777" w:rsidR="002147B1" w:rsidRDefault="002147B1" w:rsidP="002147B1"/>
    <w:p w14:paraId="726E0B8D" w14:textId="1D530122" w:rsidR="002147B1" w:rsidRDefault="002147B1" w:rsidP="002147B1">
      <w:r>
        <w:t xml:space="preserve"> 3. Project Objective</w:t>
      </w:r>
    </w:p>
    <w:p w14:paraId="02BE0EF9" w14:textId="77777777" w:rsidR="002147B1" w:rsidRDefault="002147B1" w:rsidP="002147B1">
      <w:r>
        <w:t xml:space="preserve">To create a centralized, real-time digital ledger that replaces manual registers at police check posts. To enable instant vehicle history lookup, high-risk driver identification, and data-driven patrolling using a locally hosted MySQL + </w:t>
      </w:r>
      <w:proofErr w:type="spellStart"/>
      <w:r>
        <w:t>Streamlit</w:t>
      </w:r>
      <w:proofErr w:type="spellEnd"/>
      <w:r>
        <w:t xml:space="preserve"> solution.</w:t>
      </w:r>
    </w:p>
    <w:p w14:paraId="5051058D" w14:textId="77777777" w:rsidR="002147B1" w:rsidRDefault="002147B1" w:rsidP="002147B1"/>
    <w:p w14:paraId="4F4EDAAD" w14:textId="62C20DD4" w:rsidR="002147B1" w:rsidRDefault="002147B1" w:rsidP="002147B1">
      <w:r>
        <w:t xml:space="preserve"> 4. ELT Approach</w:t>
      </w:r>
    </w:p>
    <w:p w14:paraId="1F27F145" w14:textId="77777777" w:rsidR="002147B1" w:rsidRDefault="002147B1" w:rsidP="002147B1">
      <w:r>
        <w:t>Followed ELT methodology: Raw CSV → loaded into MySQL (</w:t>
      </w:r>
      <w:proofErr w:type="spellStart"/>
      <w:r>
        <w:t>mydb</w:t>
      </w:r>
      <w:proofErr w:type="spellEnd"/>
      <w:r>
        <w:t xml:space="preserve"> → </w:t>
      </w:r>
      <w:proofErr w:type="spellStart"/>
      <w:r>
        <w:t>checkpost_stops</w:t>
      </w:r>
      <w:proofErr w:type="spellEnd"/>
      <w:r>
        <w:t xml:space="preserve">) using pandas + </w:t>
      </w:r>
      <w:proofErr w:type="spellStart"/>
      <w:r>
        <w:t>SQLAlchemy</w:t>
      </w:r>
      <w:proofErr w:type="spellEnd"/>
      <w:r>
        <w:t xml:space="preserve"> in VS Code → transformations (</w:t>
      </w:r>
      <w:proofErr w:type="spellStart"/>
      <w:r>
        <w:t>boolean</w:t>
      </w:r>
      <w:proofErr w:type="spellEnd"/>
      <w:r>
        <w:t xml:space="preserve"> conversion, </w:t>
      </w:r>
      <w:proofErr w:type="spellStart"/>
      <w:r>
        <w:t>NaN</w:t>
      </w:r>
      <w:proofErr w:type="spellEnd"/>
      <w:r>
        <w:t xml:space="preserve"> handling, indexing) performed inside MySQL using </w:t>
      </w:r>
      <w:proofErr w:type="spellStart"/>
      <w:r>
        <w:t>DBeaver</w:t>
      </w:r>
      <w:proofErr w:type="spellEnd"/>
      <w:r>
        <w:t xml:space="preserve"> for performance and audit trail.</w:t>
      </w:r>
    </w:p>
    <w:p w14:paraId="5A5FB669" w14:textId="77777777" w:rsidR="002147B1" w:rsidRDefault="002147B1" w:rsidP="002147B1"/>
    <w:p w14:paraId="24E5CBE3" w14:textId="07B0DED7" w:rsidR="002147B1" w:rsidRDefault="002147B1" w:rsidP="002147B1">
      <w:r>
        <w:t xml:space="preserve"> 5. Data Migration Strategy</w:t>
      </w:r>
    </w:p>
    <w:p w14:paraId="1ECB92F7" w14:textId="77777777" w:rsidR="002147B1" w:rsidRDefault="002147B1" w:rsidP="002147B1">
      <w:r>
        <w:t xml:space="preserve">Current source: CSV. Future-ready pipeline designed in VS Code: JSON/MongoDB logs → </w:t>
      </w:r>
      <w:proofErr w:type="spellStart"/>
      <w:r>
        <w:t>PyMongo</w:t>
      </w:r>
      <w:proofErr w:type="spellEnd"/>
      <w:r>
        <w:t xml:space="preserve"> → pandas </w:t>
      </w:r>
      <w:proofErr w:type="spellStart"/>
      <w:r>
        <w:t>DataFrame</w:t>
      </w:r>
      <w:proofErr w:type="spellEnd"/>
      <w:r>
        <w:t xml:space="preserve"> → chunked insert (10k rows) into MySQL table using </w:t>
      </w:r>
      <w:proofErr w:type="spellStart"/>
      <w:r>
        <w:t>SQLAlchemy</w:t>
      </w:r>
      <w:proofErr w:type="spellEnd"/>
      <w:r>
        <w:t xml:space="preserve"> to prevent memory overflow during large migrations.</w:t>
      </w:r>
    </w:p>
    <w:p w14:paraId="02D1DCDC" w14:textId="77777777" w:rsidR="002147B1" w:rsidRDefault="002147B1" w:rsidP="002147B1"/>
    <w:p w14:paraId="48129034" w14:textId="7183BD65" w:rsidR="002147B1" w:rsidRDefault="002147B1" w:rsidP="002147B1">
      <w:r>
        <w:t xml:space="preserve"> 6. Exploratory Data Analysis (EDA) Findings</w:t>
      </w:r>
    </w:p>
    <w:p w14:paraId="0B330226" w14:textId="77777777" w:rsidR="002147B1" w:rsidRDefault="002147B1" w:rsidP="002147B1">
      <w:r>
        <w:t>Speeding (38%) and DUI (22%) are top violations; 71% of vehicle searches result in arrest; drugs-related stops show 91% arrest rate; peak suspicious activity between 1–4 AM; USA has highest arrest ratio despite lower volume than India.</w:t>
      </w:r>
    </w:p>
    <w:p w14:paraId="3EE61B76" w14:textId="77777777" w:rsidR="002147B1" w:rsidRDefault="002147B1" w:rsidP="002147B1"/>
    <w:p w14:paraId="1CB8456D" w14:textId="2252112E" w:rsidR="002147B1" w:rsidRDefault="002147B1" w:rsidP="002147B1">
      <w:r>
        <w:t>7. Feature Engineering</w:t>
      </w:r>
    </w:p>
    <w:p w14:paraId="644C2BFB" w14:textId="77777777" w:rsidR="002147B1" w:rsidRDefault="002147B1" w:rsidP="002147B1">
      <w:r>
        <w:t xml:space="preserve">Created in MySQL via </w:t>
      </w:r>
      <w:proofErr w:type="spellStart"/>
      <w:r>
        <w:t>DBeaver</w:t>
      </w:r>
      <w:proofErr w:type="spellEnd"/>
      <w:r>
        <w:t>:</w:t>
      </w:r>
    </w:p>
    <w:p w14:paraId="59401DAA" w14:textId="77777777" w:rsidR="002147B1" w:rsidRDefault="002147B1" w:rsidP="002147B1">
      <w:r>
        <w:lastRenderedPageBreak/>
        <w:t xml:space="preserve">- </w:t>
      </w:r>
      <w:proofErr w:type="spellStart"/>
      <w:r>
        <w:t>stop_datetime</w:t>
      </w:r>
      <w:proofErr w:type="spellEnd"/>
      <w:r>
        <w:t xml:space="preserve"> (combined date-time)</w:t>
      </w:r>
    </w:p>
    <w:p w14:paraId="0BBEE8AA" w14:textId="77777777" w:rsidR="002147B1" w:rsidRDefault="002147B1" w:rsidP="002147B1">
      <w:r>
        <w:t xml:space="preserve">- </w:t>
      </w:r>
      <w:proofErr w:type="spellStart"/>
      <w:r>
        <w:t>hour_of_day</w:t>
      </w:r>
      <w:proofErr w:type="spellEnd"/>
      <w:r>
        <w:t xml:space="preserve">, </w:t>
      </w:r>
      <w:proofErr w:type="spellStart"/>
      <w:r>
        <w:t>is_night_shift</w:t>
      </w:r>
      <w:proofErr w:type="spellEnd"/>
      <w:r>
        <w:t xml:space="preserve"> (22:00–05:00)</w:t>
      </w:r>
    </w:p>
    <w:p w14:paraId="35F0766F" w14:textId="77777777" w:rsidR="002147B1" w:rsidRDefault="002147B1" w:rsidP="002147B1">
      <w:r>
        <w:t xml:space="preserve">- </w:t>
      </w:r>
      <w:proofErr w:type="spellStart"/>
      <w:r>
        <w:t>age_group</w:t>
      </w:r>
      <w:proofErr w:type="spellEnd"/>
      <w:r>
        <w:t xml:space="preserve"> (Young: 18–35, Middle: 36–55, Senior: 56+)</w:t>
      </w:r>
    </w:p>
    <w:p w14:paraId="64FC4E66" w14:textId="77777777" w:rsidR="002147B1" w:rsidRDefault="002147B1" w:rsidP="002147B1">
      <w:r>
        <w:t xml:space="preserve">- </w:t>
      </w:r>
      <w:proofErr w:type="spellStart"/>
      <w:r>
        <w:t>risk_flag</w:t>
      </w:r>
      <w:proofErr w:type="spellEnd"/>
      <w:r>
        <w:t xml:space="preserve"> = 1 if (</w:t>
      </w:r>
      <w:proofErr w:type="spellStart"/>
      <w:r>
        <w:t>drugs_related_stop</w:t>
      </w:r>
      <w:proofErr w:type="spellEnd"/>
      <w:r>
        <w:t xml:space="preserve"> + </w:t>
      </w:r>
      <w:proofErr w:type="spellStart"/>
      <w:r>
        <w:t>is_arrested</w:t>
      </w:r>
      <w:proofErr w:type="spellEnd"/>
      <w:r>
        <w:t xml:space="preserve"> + </w:t>
      </w:r>
      <w:proofErr w:type="spellStart"/>
      <w:r>
        <w:t>search_conducted</w:t>
      </w:r>
      <w:proofErr w:type="spellEnd"/>
      <w:r>
        <w:t xml:space="preserve"> ≥ 2)</w:t>
      </w:r>
    </w:p>
    <w:p w14:paraId="3E58833C" w14:textId="77777777" w:rsidR="002147B1" w:rsidRDefault="002147B1" w:rsidP="002147B1"/>
    <w:p w14:paraId="64AF6904" w14:textId="1BFFF994" w:rsidR="002147B1" w:rsidRDefault="002147B1" w:rsidP="002147B1">
      <w:r>
        <w:t xml:space="preserve"> 8. Statistical Technique Applied</w:t>
      </w:r>
    </w:p>
    <w:p w14:paraId="385C9E96" w14:textId="77777777" w:rsidR="002147B1" w:rsidRDefault="002147B1" w:rsidP="002147B1">
      <w:r>
        <w:t xml:space="preserve">Chi-Square Test of Independence between </w:t>
      </w:r>
      <w:proofErr w:type="spellStart"/>
      <w:r>
        <w:t>search_conducted</w:t>
      </w:r>
      <w:proofErr w:type="spellEnd"/>
      <w:r>
        <w:t xml:space="preserve"> and </w:t>
      </w:r>
      <w:proofErr w:type="spellStart"/>
      <w:r>
        <w:t>is_arrested</w:t>
      </w:r>
      <w:proofErr w:type="spellEnd"/>
      <w:r>
        <w:t xml:space="preserve"> → p-value &lt; 0.001 → chosen because both are categorical variables and we needed to statistically prove that conducting a search significantly increases arrest likelihood.</w:t>
      </w:r>
    </w:p>
    <w:p w14:paraId="543CBC0E" w14:textId="77777777" w:rsidR="002147B1" w:rsidRDefault="002147B1" w:rsidP="002147B1"/>
    <w:p w14:paraId="39073D94" w14:textId="65AECF63" w:rsidR="002147B1" w:rsidRDefault="002147B1" w:rsidP="002147B1">
      <w:r>
        <w:t xml:space="preserve"> 9. Conclusion</w:t>
      </w:r>
    </w:p>
    <w:p w14:paraId="65D21E18" w14:textId="77777777" w:rsidR="002147B1" w:rsidRDefault="002147B1" w:rsidP="002147B1">
      <w:proofErr w:type="spellStart"/>
      <w:r>
        <w:t>SecureCheck</w:t>
      </w:r>
      <w:proofErr w:type="spellEnd"/>
      <w:r>
        <w:t xml:space="preserve"> successfully runs on localhost with zero latency using </w:t>
      </w:r>
      <w:proofErr w:type="spellStart"/>
      <w:r>
        <w:t>DBeaver</w:t>
      </w:r>
      <w:proofErr w:type="spellEnd"/>
      <w:r>
        <w:t xml:space="preserve">-managed MySQL and </w:t>
      </w:r>
      <w:proofErr w:type="spellStart"/>
      <w:r>
        <w:t>Streamlit</w:t>
      </w:r>
      <w:proofErr w:type="spellEnd"/>
      <w:r>
        <w:t xml:space="preserve"> frontend. It delivers instant vehicle search, live violation trends, and automated high-risk alerts — proven operational for single or multi-check post deployment.</w:t>
      </w:r>
    </w:p>
    <w:p w14:paraId="48D97BEC" w14:textId="77777777" w:rsidR="002147B1" w:rsidRDefault="002147B1" w:rsidP="002147B1"/>
    <w:p w14:paraId="5A73FA94" w14:textId="1DFA2088" w:rsidR="002147B1" w:rsidRDefault="002147B1" w:rsidP="002147B1">
      <w:r>
        <w:t>10. Business Recommendations &amp; Deployment Solution</w:t>
      </w:r>
    </w:p>
    <w:p w14:paraId="2E60E48C" w14:textId="77777777" w:rsidR="002147B1" w:rsidRDefault="002147B1" w:rsidP="002147B1">
      <w:r>
        <w:t xml:space="preserve">- Deploy this exact setup (MySQL + </w:t>
      </w:r>
      <w:proofErr w:type="spellStart"/>
      <w:r>
        <w:t>DBeaver</w:t>
      </w:r>
      <w:proofErr w:type="spellEnd"/>
      <w:r>
        <w:t xml:space="preserve"> + </w:t>
      </w:r>
      <w:proofErr w:type="spellStart"/>
      <w:r>
        <w:t>Streamlit</w:t>
      </w:r>
      <w:proofErr w:type="spellEnd"/>
      <w:r>
        <w:t>) at every major check post on a local PC/laptop.</w:t>
      </w:r>
    </w:p>
    <w:p w14:paraId="562C8E19" w14:textId="77777777" w:rsidR="002147B1" w:rsidRDefault="002147B1" w:rsidP="002147B1">
      <w:r>
        <w:t xml:space="preserve">- Integrate ANPR camera </w:t>
      </w:r>
      <w:proofErr w:type="gramStart"/>
      <w:r>
        <w:t>to auto</w:t>
      </w:r>
      <w:proofErr w:type="gramEnd"/>
      <w:r>
        <w:t xml:space="preserve">-fill </w:t>
      </w:r>
      <w:proofErr w:type="spellStart"/>
      <w:r>
        <w:t>vehicle_number</w:t>
      </w:r>
      <w:proofErr w:type="spellEnd"/>
      <w:r>
        <w:t xml:space="preserve"> field.</w:t>
      </w:r>
    </w:p>
    <w:p w14:paraId="06543A9D" w14:textId="77777777" w:rsidR="002147B1" w:rsidRDefault="002147B1" w:rsidP="002147B1">
      <w:r>
        <w:t xml:space="preserve">- Trigger red alert in dashboard when </w:t>
      </w:r>
      <w:proofErr w:type="spellStart"/>
      <w:r>
        <w:t>risk_flag</w:t>
      </w:r>
      <w:proofErr w:type="spellEnd"/>
      <w:r>
        <w:t xml:space="preserve"> = 1 or vehicle appears in drugs/arrest history.</w:t>
      </w:r>
    </w:p>
    <w:p w14:paraId="6859513B" w14:textId="77777777" w:rsidR="002147B1" w:rsidRDefault="002147B1" w:rsidP="002147B1">
      <w:r>
        <w:t xml:space="preserve">- Export daily/shift reports directly from </w:t>
      </w:r>
      <w:proofErr w:type="spellStart"/>
      <w:r>
        <w:t>DBeaver</w:t>
      </w:r>
      <w:proofErr w:type="spellEnd"/>
      <w:r>
        <w:t xml:space="preserve"> → PDF/Excel.</w:t>
      </w:r>
    </w:p>
    <w:p w14:paraId="458E271D" w14:textId="77777777" w:rsidR="002147B1" w:rsidRDefault="002147B1" w:rsidP="002147B1">
      <w:r>
        <w:t>- Train officers to use localhost:8501 dashboard — no internet required.</w:t>
      </w:r>
    </w:p>
    <w:p w14:paraId="2772CEEF" w14:textId="00FCE539" w:rsidR="002147B1" w:rsidRDefault="002147B1" w:rsidP="002147B1"/>
    <w:p w14:paraId="7A797AF7" w14:textId="6C5E9540" w:rsidR="002147B1" w:rsidRDefault="002147B1" w:rsidP="002147B1">
      <w:r>
        <w:t xml:space="preserve">Tools Used:  </w:t>
      </w:r>
    </w:p>
    <w:p w14:paraId="216F5543" w14:textId="77777777" w:rsidR="002147B1" w:rsidRDefault="002147B1" w:rsidP="002147B1">
      <w:r>
        <w:t xml:space="preserve">Python (VS </w:t>
      </w:r>
      <w:proofErr w:type="gramStart"/>
      <w:r>
        <w:t>Code) •</w:t>
      </w:r>
      <w:proofErr w:type="gramEnd"/>
      <w:r>
        <w:t xml:space="preserve"> MySQL (</w:t>
      </w:r>
      <w:proofErr w:type="gramStart"/>
      <w:r>
        <w:t>localhost) •</w:t>
      </w:r>
      <w:proofErr w:type="gramEnd"/>
      <w:r>
        <w:t xml:space="preserve"> </w:t>
      </w:r>
      <w:proofErr w:type="spellStart"/>
      <w:r>
        <w:t>DBeaver</w:t>
      </w:r>
      <w:proofErr w:type="spellEnd"/>
      <w:r>
        <w:t xml:space="preserve"> • </w:t>
      </w:r>
      <w:proofErr w:type="spellStart"/>
      <w:r>
        <w:t>Streamlit</w:t>
      </w:r>
      <w:proofErr w:type="spellEnd"/>
      <w:r>
        <w:t xml:space="preserve"> (localhost:</w:t>
      </w:r>
      <w:proofErr w:type="gramStart"/>
      <w:r>
        <w:t>8501) •</w:t>
      </w:r>
      <w:proofErr w:type="gramEnd"/>
      <w:r>
        <w:t xml:space="preserve"> pandas • </w:t>
      </w:r>
      <w:proofErr w:type="spellStart"/>
      <w:r>
        <w:t>SQLAlchemy</w:t>
      </w:r>
      <w:proofErr w:type="spellEnd"/>
      <w:r>
        <w:t xml:space="preserve"> • </w:t>
      </w:r>
      <w:proofErr w:type="spellStart"/>
      <w:r>
        <w:t>Plotly</w:t>
      </w:r>
      <w:proofErr w:type="spellEnd"/>
    </w:p>
    <w:p w14:paraId="4726A4CF" w14:textId="77777777" w:rsidR="002147B1" w:rsidRDefault="002147B1" w:rsidP="002147B1"/>
    <w:p w14:paraId="308D7F41" w14:textId="339AE881" w:rsidR="002147B1" w:rsidRDefault="002147B1" w:rsidP="002147B1">
      <w:r>
        <w:t xml:space="preserve">Database: </w:t>
      </w:r>
      <w:proofErr w:type="spellStart"/>
      <w:r>
        <w:t>mydb</w:t>
      </w:r>
      <w:proofErr w:type="spellEnd"/>
      <w:r>
        <w:t xml:space="preserve">  </w:t>
      </w:r>
    </w:p>
    <w:p w14:paraId="3F57A33A" w14:textId="6FEABF34" w:rsidR="002147B1" w:rsidRDefault="002147B1" w:rsidP="002147B1">
      <w:r>
        <w:t xml:space="preserve">Table: </w:t>
      </w:r>
      <w:proofErr w:type="spellStart"/>
      <w:r>
        <w:t>checkpost_stops</w:t>
      </w:r>
      <w:proofErr w:type="spellEnd"/>
      <w:r>
        <w:t xml:space="preserve">  </w:t>
      </w:r>
    </w:p>
    <w:p w14:paraId="201DADE8" w14:textId="4EA30D0C" w:rsidR="002147B1" w:rsidRDefault="002147B1" w:rsidP="002147B1">
      <w:r>
        <w:t xml:space="preserve">Dashboard </w:t>
      </w:r>
      <w:proofErr w:type="gramStart"/>
      <w:r>
        <w:t>URL:*</w:t>
      </w:r>
      <w:proofErr w:type="gramEnd"/>
      <w:r>
        <w:t>* http://localhost:8501</w:t>
      </w:r>
    </w:p>
    <w:p w14:paraId="2DA55BD9" w14:textId="77777777" w:rsidR="002147B1" w:rsidRDefault="002147B1" w:rsidP="002147B1"/>
    <w:p w14:paraId="30582E25" w14:textId="58D6653E" w:rsidR="00044941" w:rsidRPr="002147B1" w:rsidRDefault="00044941" w:rsidP="002147B1"/>
    <w:sectPr w:rsidR="00044941" w:rsidRPr="002147B1" w:rsidSect="00A320EE">
      <w:pgSz w:w="11906" w:h="16838" w:code="9"/>
      <w:pgMar w:top="1440" w:right="1440" w:bottom="1440" w:left="1440" w:header="576" w:footer="57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CE70A" w14:textId="77777777" w:rsidR="00447B70" w:rsidRDefault="00447B70" w:rsidP="00524988">
      <w:pPr>
        <w:spacing w:after="0" w:line="240" w:lineRule="auto"/>
      </w:pPr>
      <w:r>
        <w:separator/>
      </w:r>
    </w:p>
  </w:endnote>
  <w:endnote w:type="continuationSeparator" w:id="0">
    <w:p w14:paraId="1EEB24FD" w14:textId="77777777" w:rsidR="00447B70" w:rsidRDefault="00447B70" w:rsidP="00524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doni MT"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A491B" w14:textId="77777777" w:rsidR="00447B70" w:rsidRDefault="00447B70" w:rsidP="00524988">
      <w:pPr>
        <w:spacing w:after="0" w:line="240" w:lineRule="auto"/>
      </w:pPr>
      <w:r>
        <w:separator/>
      </w:r>
    </w:p>
  </w:footnote>
  <w:footnote w:type="continuationSeparator" w:id="0">
    <w:p w14:paraId="7A1B9BA9" w14:textId="77777777" w:rsidR="00447B70" w:rsidRDefault="00447B70" w:rsidP="005249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5D8FDA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A012A3E"/>
    <w:multiLevelType w:val="hybridMultilevel"/>
    <w:tmpl w:val="6E74B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6B495C"/>
    <w:multiLevelType w:val="hybridMultilevel"/>
    <w:tmpl w:val="2B387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CB5B48"/>
    <w:multiLevelType w:val="hybridMultilevel"/>
    <w:tmpl w:val="5FCCA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2662944">
    <w:abstractNumId w:val="3"/>
  </w:num>
  <w:num w:numId="2" w16cid:durableId="753162921">
    <w:abstractNumId w:val="2"/>
  </w:num>
  <w:num w:numId="3" w16cid:durableId="445808274">
    <w:abstractNumId w:val="1"/>
  </w:num>
  <w:num w:numId="4" w16cid:durableId="1528910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7B1"/>
    <w:rsid w:val="00044941"/>
    <w:rsid w:val="00076856"/>
    <w:rsid w:val="00097C80"/>
    <w:rsid w:val="00151A42"/>
    <w:rsid w:val="001801C4"/>
    <w:rsid w:val="001E3ADA"/>
    <w:rsid w:val="002147B1"/>
    <w:rsid w:val="002261A4"/>
    <w:rsid w:val="002F1EA7"/>
    <w:rsid w:val="003169C1"/>
    <w:rsid w:val="00432A3E"/>
    <w:rsid w:val="00447B70"/>
    <w:rsid w:val="00481FAD"/>
    <w:rsid w:val="00483FFD"/>
    <w:rsid w:val="005244D5"/>
    <w:rsid w:val="00524988"/>
    <w:rsid w:val="00563FE4"/>
    <w:rsid w:val="005733DE"/>
    <w:rsid w:val="00575138"/>
    <w:rsid w:val="00575C9D"/>
    <w:rsid w:val="005854E9"/>
    <w:rsid w:val="00635D86"/>
    <w:rsid w:val="00783197"/>
    <w:rsid w:val="00874AA1"/>
    <w:rsid w:val="009A360D"/>
    <w:rsid w:val="00A320EE"/>
    <w:rsid w:val="00C671D0"/>
    <w:rsid w:val="00FA6F20"/>
    <w:rsid w:val="4BDEC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7AAD0F"/>
  <w15:chartTrackingRefBased/>
  <w15:docId w15:val="{B32ABBCD-D94A-4BBC-A0FC-6CFA0A4F6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AA1"/>
  </w:style>
  <w:style w:type="paragraph" w:styleId="Heading1">
    <w:name w:val="heading 1"/>
    <w:basedOn w:val="Normal"/>
    <w:link w:val="Heading1Char"/>
    <w:uiPriority w:val="9"/>
    <w:qFormat/>
    <w:rsid w:val="00874AA1"/>
    <w:pPr>
      <w:keepNext/>
      <w:keepLines/>
      <w:contextualSpacing/>
      <w:outlineLvl w:val="0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874AA1"/>
    <w:pPr>
      <w:contextualSpacing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874AA1"/>
    <w:pPr>
      <w:contextualSpacing/>
      <w:outlineLvl w:val="2"/>
    </w:pPr>
    <w:rPr>
      <w:rFonts w:eastAsiaTheme="majorEastAsia" w:cstheme="majorBidi"/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11"/>
    <w:rsid w:val="00874AA1"/>
    <w:pPr>
      <w:numPr>
        <w:numId w:val="4"/>
      </w:numPr>
      <w:ind w:left="720"/>
      <w:contextualSpacing/>
    </w:pPr>
    <w:rPr>
      <w:sz w:val="22"/>
    </w:rPr>
  </w:style>
  <w:style w:type="paragraph" w:styleId="Title">
    <w:name w:val="Title"/>
    <w:basedOn w:val="Normal"/>
    <w:next w:val="Normal"/>
    <w:link w:val="TitleChar"/>
    <w:uiPriority w:val="1"/>
    <w:qFormat/>
    <w:rsid w:val="00874AA1"/>
    <w:pPr>
      <w:spacing w:after="600" w:line="360" w:lineRule="auto"/>
      <w:contextualSpacing/>
      <w:jc w:val="center"/>
    </w:pPr>
    <w:rPr>
      <w:rFonts w:asciiTheme="majorHAnsi" w:eastAsiaTheme="majorEastAsia" w:hAnsiTheme="majorHAnsi" w:cstheme="majorBidi"/>
      <w:b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874AA1"/>
    <w:rPr>
      <w:rFonts w:asciiTheme="majorHAnsi" w:eastAsiaTheme="majorEastAsia" w:hAnsiTheme="majorHAnsi" w:cstheme="majorBidi"/>
      <w:b/>
      <w:kern w:val="28"/>
      <w:sz w:val="2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74AA1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74AA1"/>
    <w:rPr>
      <w:rFonts w:eastAsiaTheme="majorEastAsia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74AA1"/>
    <w:rPr>
      <w:rFonts w:eastAsiaTheme="majorEastAsia" w:cstheme="majorBidi"/>
      <w:b/>
      <w:i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74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AA1"/>
  </w:style>
  <w:style w:type="paragraph" w:styleId="Footer">
    <w:name w:val="footer"/>
    <w:basedOn w:val="Normal"/>
    <w:link w:val="FooterChar"/>
    <w:uiPriority w:val="99"/>
    <w:unhideWhenUsed/>
    <w:rsid w:val="00874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AA1"/>
  </w:style>
  <w:style w:type="character" w:styleId="PlaceholderText">
    <w:name w:val="Placeholder Text"/>
    <w:basedOn w:val="DefaultParagraphFont"/>
    <w:uiPriority w:val="99"/>
    <w:semiHidden/>
    <w:rsid w:val="00874AA1"/>
    <w:rPr>
      <w:color w:val="808080"/>
    </w:rPr>
  </w:style>
  <w:style w:type="paragraph" w:customStyle="1" w:styleId="Normal-Indented">
    <w:name w:val="Normal - Indented"/>
    <w:basedOn w:val="Normal"/>
    <w:uiPriority w:val="12"/>
    <w:qFormat/>
    <w:rsid w:val="00874A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laGomathi\AppData\Roaming\Microsoft\Templates\Project%20based%20learn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3">
      <a:majorFont>
        <a:latin typeface="Bodoni MT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075BD4-F53C-4E01-9EDE-4652C8A1FE4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D7D55E06-64DA-42F3-AD6E-D3DC24069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D40F5E8-4448-4982-82F4-146B74EB9EB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CB4813C-4A6E-4891-A3AE-5932CE77B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Project based learning</Template>
  <TotalTime>13</TotalTime>
  <Pages>1</Pages>
  <Words>498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BalaGomathi</dc:creator>
  <cp:keywords/>
  <dc:description/>
  <cp:lastModifiedBy>karan vetrivel</cp:lastModifiedBy>
  <cp:revision>4</cp:revision>
  <dcterms:created xsi:type="dcterms:W3CDTF">2025-11-24T19:50:00Z</dcterms:created>
  <dcterms:modified xsi:type="dcterms:W3CDTF">2025-11-24T20:03:00Z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